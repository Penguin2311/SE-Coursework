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="-142" w:tblpY="1282"/>
        <w:tblW w:w="1063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86"/>
        <w:gridCol w:w="284"/>
        <w:gridCol w:w="6662"/>
      </w:tblGrid>
      <w:tr w:rsidR="006D32E2" w14:paraId="2378A42F" w14:textId="77777777" w:rsidTr="006D32E2">
        <w:trPr>
          <w:trHeight w:val="4032"/>
        </w:trPr>
        <w:tc>
          <w:tcPr>
            <w:tcW w:w="3686" w:type="dxa"/>
            <w:vAlign w:val="bottom"/>
          </w:tcPr>
          <w:p w14:paraId="5D195966" w14:textId="77777777" w:rsidR="006D32E2" w:rsidRDefault="006D32E2" w:rsidP="006D32E2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C7A8D90" wp14:editId="405DDA01">
                  <wp:simplePos x="0" y="0"/>
                  <wp:positionH relativeFrom="column">
                    <wp:posOffset>-1199515</wp:posOffset>
                  </wp:positionH>
                  <wp:positionV relativeFrom="paragraph">
                    <wp:posOffset>-5080</wp:posOffset>
                  </wp:positionV>
                  <wp:extent cx="1535430" cy="1941195"/>
                  <wp:effectExtent l="0" t="0" r="1270" b="1905"/>
                  <wp:wrapSquare wrapText="bothSides"/>
                  <wp:docPr id="278426048" name="Picture 1" descr="A person in a s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426048" name="Picture 1" descr="A person in a suit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378" b="9414"/>
                          <a:stretch/>
                        </pic:blipFill>
                        <pic:spPr bwMode="auto">
                          <a:xfrm>
                            <a:off x="0" y="0"/>
                            <a:ext cx="1535430" cy="1941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30877ABE" w14:textId="77777777" w:rsidR="006D32E2" w:rsidRDefault="006D32E2" w:rsidP="006D32E2">
            <w:pPr>
              <w:tabs>
                <w:tab w:val="left" w:pos="990"/>
              </w:tabs>
            </w:pPr>
          </w:p>
        </w:tc>
        <w:tc>
          <w:tcPr>
            <w:tcW w:w="6662" w:type="dxa"/>
            <w:vMerge w:val="restart"/>
            <w:vAlign w:val="center"/>
          </w:tcPr>
          <w:p w14:paraId="36AF0B38" w14:textId="77777777" w:rsidR="00401B48" w:rsidRPr="00401B48" w:rsidRDefault="00401B48" w:rsidP="00401B48">
            <w:pPr>
              <w:rPr>
                <w:b/>
                <w:bCs/>
              </w:rPr>
            </w:pPr>
            <w:r w:rsidRPr="00401B48">
              <w:rPr>
                <w:b/>
                <w:bCs/>
              </w:rPr>
              <w:t>Goals</w:t>
            </w:r>
          </w:p>
          <w:p w14:paraId="744E31B7" w14:textId="77777777" w:rsidR="00401B48" w:rsidRPr="00401B48" w:rsidRDefault="00401B48" w:rsidP="00401B48">
            <w:pPr>
              <w:pStyle w:val="ListParagraph"/>
              <w:numPr>
                <w:ilvl w:val="0"/>
                <w:numId w:val="21"/>
              </w:numPr>
            </w:pPr>
            <w:r w:rsidRPr="00401B48">
              <w:t>To efficiently compile and generate accurate reports for various departments.</w:t>
            </w:r>
          </w:p>
          <w:p w14:paraId="76D63988" w14:textId="77777777" w:rsidR="00401B48" w:rsidRPr="00401B48" w:rsidRDefault="00401B48" w:rsidP="00401B48">
            <w:pPr>
              <w:pStyle w:val="ListParagraph"/>
              <w:numPr>
                <w:ilvl w:val="0"/>
                <w:numId w:val="21"/>
              </w:numPr>
            </w:pPr>
            <w:r w:rsidRPr="00401B48">
              <w:t>To simplify data entry and retrieval processes with an intuitive system.</w:t>
            </w:r>
          </w:p>
          <w:p w14:paraId="136A0095" w14:textId="77777777" w:rsidR="00401B48" w:rsidRPr="00401B48" w:rsidRDefault="00401B48" w:rsidP="00401B48">
            <w:pPr>
              <w:pStyle w:val="ListParagraph"/>
              <w:numPr>
                <w:ilvl w:val="0"/>
                <w:numId w:val="21"/>
              </w:numPr>
            </w:pPr>
            <w:r w:rsidRPr="00401B48">
              <w:t>To reduce the time spent on report generation.</w:t>
            </w:r>
          </w:p>
          <w:p w14:paraId="64A51670" w14:textId="77777777" w:rsidR="00401B48" w:rsidRPr="00401B48" w:rsidRDefault="00401B48" w:rsidP="00401B48">
            <w:pPr>
              <w:rPr>
                <w:b/>
                <w:bCs/>
              </w:rPr>
            </w:pPr>
            <w:r w:rsidRPr="00401B48">
              <w:rPr>
                <w:b/>
                <w:bCs/>
              </w:rPr>
              <w:t>Frustrations</w:t>
            </w:r>
          </w:p>
          <w:p w14:paraId="2C5ABD60" w14:textId="77777777" w:rsidR="00401B48" w:rsidRPr="00401B48" w:rsidRDefault="00401B48" w:rsidP="00401B48">
            <w:pPr>
              <w:pStyle w:val="ListParagraph"/>
              <w:numPr>
                <w:ilvl w:val="0"/>
                <w:numId w:val="20"/>
              </w:numPr>
            </w:pPr>
            <w:r w:rsidRPr="00401B48">
              <w:t>Current software requires navigating complex menus and interfaces.</w:t>
            </w:r>
          </w:p>
          <w:p w14:paraId="301FDAED" w14:textId="77777777" w:rsidR="00401B48" w:rsidRPr="00401B48" w:rsidRDefault="00401B48" w:rsidP="00401B48">
            <w:pPr>
              <w:pStyle w:val="ListParagraph"/>
              <w:numPr>
                <w:ilvl w:val="0"/>
                <w:numId w:val="20"/>
              </w:numPr>
            </w:pPr>
            <w:r w:rsidRPr="00401B48">
              <w:t>Manual data compilation is time-consuming and prone to errors.</w:t>
            </w:r>
          </w:p>
          <w:p w14:paraId="511E81C6" w14:textId="77777777" w:rsidR="00401B48" w:rsidRPr="00401B48" w:rsidRDefault="00401B48" w:rsidP="00401B48">
            <w:pPr>
              <w:pStyle w:val="ListParagraph"/>
              <w:numPr>
                <w:ilvl w:val="0"/>
                <w:numId w:val="20"/>
              </w:numPr>
            </w:pPr>
            <w:r w:rsidRPr="00401B48">
              <w:t>Lack of confidence in using technical software for data management.</w:t>
            </w:r>
          </w:p>
          <w:p w14:paraId="1A65744E" w14:textId="77777777" w:rsidR="00401B48" w:rsidRPr="00401B48" w:rsidRDefault="00401B48" w:rsidP="00401B48">
            <w:pPr>
              <w:rPr>
                <w:b/>
                <w:bCs/>
              </w:rPr>
            </w:pPr>
            <w:r w:rsidRPr="00401B48">
              <w:rPr>
                <w:b/>
                <w:bCs/>
              </w:rPr>
              <w:t>Personality</w:t>
            </w:r>
          </w:p>
          <w:p w14:paraId="412B92FA" w14:textId="77777777" w:rsidR="00401B48" w:rsidRPr="00401B48" w:rsidRDefault="00401B48" w:rsidP="00401B48">
            <w:pPr>
              <w:pStyle w:val="ListParagraph"/>
              <w:numPr>
                <w:ilvl w:val="0"/>
                <w:numId w:val="19"/>
              </w:numPr>
            </w:pPr>
            <w:r w:rsidRPr="00401B48">
              <w:t>Prefers clear instructions and straightforward tasks.</w:t>
            </w:r>
          </w:p>
          <w:p w14:paraId="3FB254F7" w14:textId="77777777" w:rsidR="00401B48" w:rsidRPr="00401B48" w:rsidRDefault="00401B48" w:rsidP="00401B48">
            <w:pPr>
              <w:pStyle w:val="ListParagraph"/>
              <w:numPr>
                <w:ilvl w:val="0"/>
                <w:numId w:val="19"/>
              </w:numPr>
            </w:pPr>
            <w:r w:rsidRPr="00401B48">
              <w:t>Enjoys tasks that result in tangible outcomes and supports decision-making.</w:t>
            </w:r>
          </w:p>
          <w:p w14:paraId="377260E5" w14:textId="77777777" w:rsidR="00401B48" w:rsidRPr="00401B48" w:rsidRDefault="00401B48" w:rsidP="00401B48">
            <w:pPr>
              <w:pStyle w:val="ListParagraph"/>
              <w:numPr>
                <w:ilvl w:val="0"/>
                <w:numId w:val="19"/>
              </w:numPr>
            </w:pPr>
            <w:r w:rsidRPr="00401B48">
              <w:t>Values simplicity and efficiency in her work tools.</w:t>
            </w:r>
          </w:p>
          <w:p w14:paraId="39FC10E0" w14:textId="77777777" w:rsidR="00401B48" w:rsidRPr="00401B48" w:rsidRDefault="00401B48" w:rsidP="00401B48">
            <w:pPr>
              <w:rPr>
                <w:b/>
                <w:bCs/>
              </w:rPr>
            </w:pPr>
            <w:r w:rsidRPr="00401B48">
              <w:rPr>
                <w:b/>
                <w:bCs/>
              </w:rPr>
              <w:t>Motivation</w:t>
            </w:r>
          </w:p>
          <w:p w14:paraId="1620397E" w14:textId="77777777" w:rsidR="00401B48" w:rsidRPr="00401B48" w:rsidRDefault="00401B48" w:rsidP="00401B48">
            <w:pPr>
              <w:pStyle w:val="ListParagraph"/>
              <w:numPr>
                <w:ilvl w:val="0"/>
                <w:numId w:val="18"/>
              </w:numPr>
            </w:pPr>
            <w:r w:rsidRPr="00401B48">
              <w:t>To contribute to her organization by providing timely and accurate data reports.</w:t>
            </w:r>
          </w:p>
          <w:p w14:paraId="6D4A61A0" w14:textId="77777777" w:rsidR="00401B48" w:rsidRPr="00401B48" w:rsidRDefault="00401B48" w:rsidP="00401B48">
            <w:pPr>
              <w:pStyle w:val="ListParagraph"/>
              <w:numPr>
                <w:ilvl w:val="0"/>
                <w:numId w:val="18"/>
              </w:numPr>
            </w:pPr>
            <w:r w:rsidRPr="00401B48">
              <w:t>To improve her productivity and reduce stress associated with technical tasks.</w:t>
            </w:r>
          </w:p>
          <w:p w14:paraId="59902292" w14:textId="77777777" w:rsidR="00401B48" w:rsidRPr="00401B48" w:rsidRDefault="00401B48" w:rsidP="00401B48">
            <w:pPr>
              <w:pStyle w:val="ListParagraph"/>
              <w:numPr>
                <w:ilvl w:val="0"/>
                <w:numId w:val="18"/>
              </w:numPr>
            </w:pPr>
            <w:r w:rsidRPr="00401B48">
              <w:t>To gain recognition for her efficiency and attention to detail.</w:t>
            </w:r>
          </w:p>
          <w:p w14:paraId="102D1A06" w14:textId="77777777" w:rsidR="006D32E2" w:rsidRPr="00401B48" w:rsidRDefault="006D32E2" w:rsidP="006D32E2">
            <w:pPr>
              <w:rPr>
                <w:b/>
                <w:bCs/>
              </w:rPr>
            </w:pPr>
            <w:r w:rsidRPr="00401B48">
              <w:rPr>
                <w:b/>
                <w:bCs/>
              </w:rPr>
              <w:t>Preferred Channels</w:t>
            </w:r>
          </w:p>
          <w:p w14:paraId="2D4C140D" w14:textId="77777777" w:rsidR="006D32E2" w:rsidRPr="00401B48" w:rsidRDefault="006D32E2" w:rsidP="006D32E2">
            <w:pPr>
              <w:pStyle w:val="ListParagraph"/>
              <w:numPr>
                <w:ilvl w:val="0"/>
                <w:numId w:val="13"/>
              </w:numPr>
            </w:pPr>
            <w:r w:rsidRPr="00401B48">
              <w:t>Professional: LinkedIn, Data Science Forums, and Webinars</w:t>
            </w:r>
          </w:p>
          <w:p w14:paraId="6633AD87" w14:textId="77777777" w:rsidR="00401B48" w:rsidRPr="00401B48" w:rsidRDefault="006D32E2" w:rsidP="00401B48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401B48">
              <w:t>Personal: Podcasts on Data Trends, Online Courses, and Blogs</w:t>
            </w:r>
            <w:r w:rsidR="00401B48" w:rsidRPr="00401B48">
              <w:rPr>
                <w:sz w:val="24"/>
                <w:szCs w:val="24"/>
              </w:rPr>
              <w:t xml:space="preserve"> </w:t>
            </w:r>
          </w:p>
          <w:p w14:paraId="1BE9CDCF" w14:textId="32A7B0BA" w:rsidR="00401B48" w:rsidRPr="00401B48" w:rsidRDefault="00401B48" w:rsidP="00401B48">
            <w:pPr>
              <w:rPr>
                <w:b/>
                <w:bCs/>
              </w:rPr>
            </w:pPr>
            <w:r w:rsidRPr="00401B48">
              <w:rPr>
                <w:b/>
                <w:bCs/>
              </w:rPr>
              <w:t>Bio</w:t>
            </w:r>
          </w:p>
          <w:p w14:paraId="46E9907E" w14:textId="09591E80" w:rsidR="00401B48" w:rsidRPr="00401B48" w:rsidRDefault="00401B48" w:rsidP="00401B48">
            <w:r w:rsidRPr="00401B48">
              <w:t>Maria is a dedicated clerk who plays a crucial role in gathering and reporting demographic data at her company. Despite her non-technical background, she is pivotal in ensuring that data is accurately compiled and reported to inform decisions. Maria looks forward to using a new system that simplifies her daily tasks, allowing her to focus more on the content of the reports rather than the process of creating them.</w:t>
            </w:r>
          </w:p>
          <w:p w14:paraId="0E9FCC98" w14:textId="73D2EE08" w:rsidR="006D32E2" w:rsidRPr="00401B48" w:rsidRDefault="006D32E2" w:rsidP="00401B48">
            <w:pPr>
              <w:rPr>
                <w:sz w:val="21"/>
                <w:szCs w:val="21"/>
              </w:rPr>
            </w:pPr>
          </w:p>
        </w:tc>
      </w:tr>
      <w:tr w:rsidR="006D32E2" w14:paraId="7E660FD6" w14:textId="77777777" w:rsidTr="006D32E2">
        <w:trPr>
          <w:trHeight w:val="9504"/>
        </w:trPr>
        <w:tc>
          <w:tcPr>
            <w:tcW w:w="3686" w:type="dxa"/>
            <w:vAlign w:val="bottom"/>
          </w:tcPr>
          <w:p w14:paraId="663F650E" w14:textId="77777777" w:rsidR="006D32E2" w:rsidRPr="00846D4F" w:rsidRDefault="006D32E2" w:rsidP="006D32E2">
            <w:pPr>
              <w:pStyle w:val="Title"/>
            </w:pPr>
            <w:r>
              <w:t>Maria</w:t>
            </w:r>
          </w:p>
          <w:p w14:paraId="2914BCF4" w14:textId="385B1982" w:rsidR="006D32E2" w:rsidRPr="00401B48" w:rsidRDefault="00401B48" w:rsidP="00401B48">
            <w:pPr>
              <w:rPr>
                <w:sz w:val="32"/>
                <w:szCs w:val="32"/>
              </w:rPr>
            </w:pPr>
            <w:r w:rsidRPr="00401B48">
              <w:rPr>
                <w:sz w:val="32"/>
                <w:szCs w:val="32"/>
              </w:rPr>
              <w:t>Clerk</w:t>
            </w:r>
          </w:p>
          <w:p w14:paraId="22C06271" w14:textId="5D847279" w:rsidR="006D32E2" w:rsidRDefault="00401B48" w:rsidP="00401B48">
            <w:pPr>
              <w:rPr>
                <w:i/>
                <w:iCs/>
              </w:rPr>
            </w:pPr>
            <w:r w:rsidRPr="00401B48">
              <w:rPr>
                <w:i/>
                <w:iCs/>
              </w:rPr>
              <w:t>"Data tells a story, and I bring it to life."</w:t>
            </w:r>
          </w:p>
          <w:p w14:paraId="556DEB65" w14:textId="77777777" w:rsidR="00401B48" w:rsidRPr="00401B48" w:rsidRDefault="00401B48" w:rsidP="00401B48">
            <w:pPr>
              <w:rPr>
                <w:i/>
                <w:iCs/>
              </w:rPr>
            </w:pPr>
          </w:p>
          <w:p w14:paraId="498D3AF4" w14:textId="77777777" w:rsidR="006D32E2" w:rsidRPr="006D32E2" w:rsidRDefault="006D32E2" w:rsidP="006D32E2">
            <w:pPr>
              <w:rPr>
                <w:b/>
                <w:bCs/>
              </w:rPr>
            </w:pPr>
            <w:r w:rsidRPr="006D32E2">
              <w:rPr>
                <w:b/>
                <w:bCs/>
              </w:rPr>
              <w:t>Demographics</w:t>
            </w:r>
          </w:p>
          <w:p w14:paraId="4A1B7B6E" w14:textId="77777777" w:rsidR="006D32E2" w:rsidRPr="006D32E2" w:rsidRDefault="006D32E2" w:rsidP="006D32E2">
            <w:r w:rsidRPr="006D32E2">
              <w:t>Age: 30-35</w:t>
            </w:r>
          </w:p>
          <w:p w14:paraId="73DE497B" w14:textId="77777777" w:rsidR="00401B48" w:rsidRPr="00401B48" w:rsidRDefault="00401B48" w:rsidP="00401B48">
            <w:r w:rsidRPr="00401B48">
              <w:t>Work: Clerk at Demographic Insights Co.</w:t>
            </w:r>
          </w:p>
          <w:p w14:paraId="31B5EF17" w14:textId="77777777" w:rsidR="00401B48" w:rsidRPr="00401B48" w:rsidRDefault="00401B48" w:rsidP="00401B48">
            <w:r w:rsidRPr="00401B48">
              <w:t>Family: Single</w:t>
            </w:r>
          </w:p>
          <w:p w14:paraId="2BA2257D" w14:textId="77777777" w:rsidR="00401B48" w:rsidRPr="00401B48" w:rsidRDefault="00401B48" w:rsidP="00401B48">
            <w:r w:rsidRPr="00401B48">
              <w:t>Location: Minneapolis, MN</w:t>
            </w:r>
          </w:p>
          <w:p w14:paraId="068507FA" w14:textId="77777777" w:rsidR="00401B48" w:rsidRPr="00401B48" w:rsidRDefault="00401B48" w:rsidP="00401B48">
            <w:r w:rsidRPr="00401B48">
              <w:t>Education: Associate degree in General Studies</w:t>
            </w:r>
          </w:p>
          <w:p w14:paraId="388FB3F3" w14:textId="77777777" w:rsidR="00401B48" w:rsidRPr="00401B48" w:rsidRDefault="00401B48" w:rsidP="00401B48">
            <w:r w:rsidRPr="00401B48">
              <w:t xml:space="preserve">Character Traits: Detail-oriented, organized, </w:t>
            </w:r>
            <w:proofErr w:type="gramStart"/>
            <w:r w:rsidRPr="00401B48">
              <w:t>curious</w:t>
            </w:r>
            <w:proofErr w:type="gramEnd"/>
          </w:p>
          <w:p w14:paraId="326D7DF7" w14:textId="77777777" w:rsidR="006D32E2" w:rsidRPr="006D32E2" w:rsidRDefault="006D32E2" w:rsidP="006D32E2"/>
          <w:p w14:paraId="2D864D77" w14:textId="77777777" w:rsidR="006D32E2" w:rsidRPr="006D32E2" w:rsidRDefault="006D32E2" w:rsidP="006D32E2">
            <w:pPr>
              <w:rPr>
                <w:b/>
                <w:bCs/>
              </w:rPr>
            </w:pPr>
            <w:r w:rsidRPr="006D32E2">
              <w:rPr>
                <w:b/>
                <w:bCs/>
              </w:rPr>
              <w:t>Link to Professional Profile Picture</w:t>
            </w:r>
          </w:p>
          <w:p w14:paraId="145694D1" w14:textId="77777777" w:rsidR="006D32E2" w:rsidRPr="00846D4F" w:rsidRDefault="006D32E2" w:rsidP="006D32E2">
            <w:pPr>
              <w:pStyle w:val="Contactdetails"/>
              <w:rPr>
                <w:rStyle w:val="Hyperlink"/>
              </w:rPr>
            </w:pPr>
            <w:r w:rsidRPr="006D32E2">
              <w:t>https://chat.openai.com/g/g-2fkFE8rbu-dall-e/c/8aaecc0c-8864-4df4-80bc-d4ec4e33d60b</w:t>
            </w:r>
          </w:p>
        </w:tc>
        <w:tc>
          <w:tcPr>
            <w:tcW w:w="284" w:type="dxa"/>
          </w:tcPr>
          <w:p w14:paraId="5897CD72" w14:textId="77777777" w:rsidR="006D32E2" w:rsidRDefault="006D32E2" w:rsidP="006D32E2">
            <w:pPr>
              <w:tabs>
                <w:tab w:val="left" w:pos="990"/>
              </w:tabs>
            </w:pPr>
          </w:p>
        </w:tc>
        <w:tc>
          <w:tcPr>
            <w:tcW w:w="6662" w:type="dxa"/>
            <w:vMerge/>
          </w:tcPr>
          <w:p w14:paraId="52B17F1B" w14:textId="77777777" w:rsidR="006D32E2" w:rsidRPr="004D3011" w:rsidRDefault="006D32E2" w:rsidP="006D32E2">
            <w:pPr>
              <w:rPr>
                <w:color w:val="FFFFFF" w:themeColor="background1"/>
              </w:rPr>
            </w:pPr>
          </w:p>
        </w:tc>
      </w:tr>
    </w:tbl>
    <w:p w14:paraId="1A43BDDA" w14:textId="77777777" w:rsidR="0012774B" w:rsidRPr="00846D4F" w:rsidRDefault="0012774B" w:rsidP="00846D4F">
      <w:pPr>
        <w:tabs>
          <w:tab w:val="left" w:pos="990"/>
        </w:tabs>
        <w:spacing w:after="0"/>
        <w:rPr>
          <w:sz w:val="8"/>
        </w:rPr>
      </w:pPr>
    </w:p>
    <w:sectPr w:rsidR="0012774B" w:rsidRPr="00846D4F" w:rsidSect="003071E5">
      <w:headerReference w:type="default" r:id="rId1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C5473" w14:textId="77777777" w:rsidR="003071E5" w:rsidRDefault="003071E5" w:rsidP="000C45FF">
      <w:r>
        <w:separator/>
      </w:r>
    </w:p>
  </w:endnote>
  <w:endnote w:type="continuationSeparator" w:id="0">
    <w:p w14:paraId="54DB29E9" w14:textId="77777777" w:rsidR="003071E5" w:rsidRDefault="003071E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DA949" w14:textId="77777777" w:rsidR="003071E5" w:rsidRDefault="003071E5" w:rsidP="000C45FF">
      <w:r>
        <w:separator/>
      </w:r>
    </w:p>
  </w:footnote>
  <w:footnote w:type="continuationSeparator" w:id="0">
    <w:p w14:paraId="21A3A3A3" w14:textId="77777777" w:rsidR="003071E5" w:rsidRDefault="003071E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38447" w14:textId="77777777" w:rsidR="000C45FF" w:rsidRDefault="000C45FF">
    <w:pPr>
      <w:pStyle w:val="Header"/>
    </w:pPr>
    <w:r>
      <w:rPr>
        <w:noProof/>
        <w:lang w:val="en-GB" w:bidi="en-GB"/>
      </w:rPr>
      <w:drawing>
        <wp:anchor distT="0" distB="0" distL="114300" distR="114300" simplePos="0" relativeHeight="251658240" behindDoc="1" locked="0" layoutInCell="1" allowOverlap="1" wp14:anchorId="4FE3E162" wp14:editId="744A4E4E">
          <wp:simplePos x="0" y="0"/>
          <wp:positionH relativeFrom="page">
            <wp:posOffset>154379</wp:posOffset>
          </wp:positionH>
          <wp:positionV relativeFrom="page">
            <wp:posOffset>237506</wp:posOffset>
          </wp:positionV>
          <wp:extent cx="7259823" cy="10224474"/>
          <wp:effectExtent l="0" t="0" r="0" b="5715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77656" cy="10249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D4873"/>
    <w:multiLevelType w:val="multilevel"/>
    <w:tmpl w:val="2C7E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3237C"/>
    <w:multiLevelType w:val="multilevel"/>
    <w:tmpl w:val="21B43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11B24"/>
    <w:multiLevelType w:val="multilevel"/>
    <w:tmpl w:val="ECC2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4D7E8F"/>
    <w:multiLevelType w:val="hybridMultilevel"/>
    <w:tmpl w:val="F4142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1D6E"/>
    <w:multiLevelType w:val="multilevel"/>
    <w:tmpl w:val="7AF0D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C71DA"/>
    <w:multiLevelType w:val="hybridMultilevel"/>
    <w:tmpl w:val="F2881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383151"/>
    <w:multiLevelType w:val="hybridMultilevel"/>
    <w:tmpl w:val="3D347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B1085"/>
    <w:multiLevelType w:val="multilevel"/>
    <w:tmpl w:val="FF586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4251BC"/>
    <w:multiLevelType w:val="hybridMultilevel"/>
    <w:tmpl w:val="AEA45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E35E0D"/>
    <w:multiLevelType w:val="multilevel"/>
    <w:tmpl w:val="E616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72479E"/>
    <w:multiLevelType w:val="hybridMultilevel"/>
    <w:tmpl w:val="77C07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903302"/>
    <w:multiLevelType w:val="multilevel"/>
    <w:tmpl w:val="1DA81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2A00F4"/>
    <w:multiLevelType w:val="multilevel"/>
    <w:tmpl w:val="5DC2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A328D7"/>
    <w:multiLevelType w:val="multilevel"/>
    <w:tmpl w:val="F6BC5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E04B06"/>
    <w:multiLevelType w:val="hybridMultilevel"/>
    <w:tmpl w:val="E7FA1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F664A"/>
    <w:multiLevelType w:val="hybridMultilevel"/>
    <w:tmpl w:val="CC92A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685436"/>
    <w:multiLevelType w:val="hybridMultilevel"/>
    <w:tmpl w:val="1168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E023E7"/>
    <w:multiLevelType w:val="hybridMultilevel"/>
    <w:tmpl w:val="21FC3B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0C3807"/>
    <w:multiLevelType w:val="hybridMultilevel"/>
    <w:tmpl w:val="67A469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355D77"/>
    <w:multiLevelType w:val="multilevel"/>
    <w:tmpl w:val="B254F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2C63B8"/>
    <w:multiLevelType w:val="multilevel"/>
    <w:tmpl w:val="AD4A6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2440553">
    <w:abstractNumId w:val="17"/>
  </w:num>
  <w:num w:numId="2" w16cid:durableId="1199004720">
    <w:abstractNumId w:val="4"/>
  </w:num>
  <w:num w:numId="3" w16cid:durableId="424107467">
    <w:abstractNumId w:val="12"/>
  </w:num>
  <w:num w:numId="4" w16cid:durableId="617642208">
    <w:abstractNumId w:val="0"/>
  </w:num>
  <w:num w:numId="5" w16cid:durableId="1469322978">
    <w:abstractNumId w:val="20"/>
  </w:num>
  <w:num w:numId="6" w16cid:durableId="456489289">
    <w:abstractNumId w:val="2"/>
  </w:num>
  <w:num w:numId="7" w16cid:durableId="789936249">
    <w:abstractNumId w:val="7"/>
  </w:num>
  <w:num w:numId="8" w16cid:durableId="1562710039">
    <w:abstractNumId w:val="19"/>
  </w:num>
  <w:num w:numId="9" w16cid:durableId="1529955076">
    <w:abstractNumId w:val="6"/>
  </w:num>
  <w:num w:numId="10" w16cid:durableId="2059551827">
    <w:abstractNumId w:val="18"/>
  </w:num>
  <w:num w:numId="11" w16cid:durableId="1378317905">
    <w:abstractNumId w:val="10"/>
  </w:num>
  <w:num w:numId="12" w16cid:durableId="2142915492">
    <w:abstractNumId w:val="3"/>
  </w:num>
  <w:num w:numId="13" w16cid:durableId="947005434">
    <w:abstractNumId w:val="16"/>
  </w:num>
  <w:num w:numId="14" w16cid:durableId="1767069280">
    <w:abstractNumId w:val="9"/>
  </w:num>
  <w:num w:numId="15" w16cid:durableId="342360085">
    <w:abstractNumId w:val="21"/>
  </w:num>
  <w:num w:numId="16" w16cid:durableId="715206507">
    <w:abstractNumId w:val="13"/>
  </w:num>
  <w:num w:numId="17" w16cid:durableId="235089858">
    <w:abstractNumId w:val="11"/>
  </w:num>
  <w:num w:numId="18" w16cid:durableId="1695619595">
    <w:abstractNumId w:val="8"/>
  </w:num>
  <w:num w:numId="19" w16cid:durableId="1228034012">
    <w:abstractNumId w:val="15"/>
  </w:num>
  <w:num w:numId="20" w16cid:durableId="1143161998">
    <w:abstractNumId w:val="5"/>
  </w:num>
  <w:num w:numId="21" w16cid:durableId="657999331">
    <w:abstractNumId w:val="14"/>
  </w:num>
  <w:num w:numId="22" w16cid:durableId="18218023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E2"/>
    <w:rsid w:val="00036450"/>
    <w:rsid w:val="00061C84"/>
    <w:rsid w:val="000629D5"/>
    <w:rsid w:val="00064B6A"/>
    <w:rsid w:val="00076632"/>
    <w:rsid w:val="000C45FF"/>
    <w:rsid w:val="000E3FD1"/>
    <w:rsid w:val="000F46E6"/>
    <w:rsid w:val="0012774B"/>
    <w:rsid w:val="00180329"/>
    <w:rsid w:val="0019001F"/>
    <w:rsid w:val="001A74A5"/>
    <w:rsid w:val="001B2ABD"/>
    <w:rsid w:val="001D2335"/>
    <w:rsid w:val="001E1759"/>
    <w:rsid w:val="001F1ECC"/>
    <w:rsid w:val="002400EB"/>
    <w:rsid w:val="00244620"/>
    <w:rsid w:val="00256CF7"/>
    <w:rsid w:val="002B6B5B"/>
    <w:rsid w:val="0030481B"/>
    <w:rsid w:val="003071E5"/>
    <w:rsid w:val="00401B48"/>
    <w:rsid w:val="004071FC"/>
    <w:rsid w:val="00445947"/>
    <w:rsid w:val="004813B3"/>
    <w:rsid w:val="00496591"/>
    <w:rsid w:val="004C63E4"/>
    <w:rsid w:val="004D3011"/>
    <w:rsid w:val="005645EE"/>
    <w:rsid w:val="005D6289"/>
    <w:rsid w:val="005E39D5"/>
    <w:rsid w:val="00612544"/>
    <w:rsid w:val="0062123A"/>
    <w:rsid w:val="00646E75"/>
    <w:rsid w:val="006610D6"/>
    <w:rsid w:val="006771D0"/>
    <w:rsid w:val="006D32E2"/>
    <w:rsid w:val="00715FCB"/>
    <w:rsid w:val="00743101"/>
    <w:rsid w:val="007867A0"/>
    <w:rsid w:val="007927F5"/>
    <w:rsid w:val="00802CA0"/>
    <w:rsid w:val="00846D4F"/>
    <w:rsid w:val="008C1736"/>
    <w:rsid w:val="00922D5C"/>
    <w:rsid w:val="009E7C63"/>
    <w:rsid w:val="00A10A67"/>
    <w:rsid w:val="00A2118D"/>
    <w:rsid w:val="00AD76E2"/>
    <w:rsid w:val="00B20152"/>
    <w:rsid w:val="00B70850"/>
    <w:rsid w:val="00B821B0"/>
    <w:rsid w:val="00C066B6"/>
    <w:rsid w:val="00C37BA1"/>
    <w:rsid w:val="00C4674C"/>
    <w:rsid w:val="00C506CF"/>
    <w:rsid w:val="00C72BED"/>
    <w:rsid w:val="00C9578B"/>
    <w:rsid w:val="00CA562E"/>
    <w:rsid w:val="00CB2D30"/>
    <w:rsid w:val="00D2522B"/>
    <w:rsid w:val="00D82F2F"/>
    <w:rsid w:val="00DA694B"/>
    <w:rsid w:val="00DD172A"/>
    <w:rsid w:val="00E25A26"/>
    <w:rsid w:val="00E55D74"/>
    <w:rsid w:val="00E866EC"/>
    <w:rsid w:val="00E93B74"/>
    <w:rsid w:val="00EB3A62"/>
    <w:rsid w:val="00F60274"/>
    <w:rsid w:val="00F77FB9"/>
    <w:rsid w:val="00FB068F"/>
    <w:rsid w:val="00FB3404"/>
    <w:rsid w:val="00FE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57B7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846D4F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6D32E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6D32E2"/>
    <w:rPr>
      <w:b/>
      <w:bCs/>
    </w:rPr>
  </w:style>
  <w:style w:type="paragraph" w:styleId="ListParagraph">
    <w:name w:val="List Paragraph"/>
    <w:basedOn w:val="Normal"/>
    <w:uiPriority w:val="34"/>
    <w:semiHidden/>
    <w:qFormat/>
    <w:rsid w:val="006D3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2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rastaha/Library/Containers/com.microsoft.Word/Data/Library/Application%20Support/Microsoft/Office/16.0/DTS/Search/%7b7D3E16A3-7CF2-9E41-8C6B-B533631B63C1%7dtf88924273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630FBCC-A926-441F-A1DD-7C612FD881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574C20-78E4-43FF-BE9E-4FC9F23144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B03C41-7C44-40A7-B0F9-10640F9D80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cover letter.dotx</Template>
  <TotalTime>0</TotalTime>
  <Pages>1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2024-03-11T02:46:00Z</dcterms:created>
  <dcterms:modified xsi:type="dcterms:W3CDTF">2024-03-11T02:46:00Z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
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="-142" w:tblpY="1282"/>
        <w:tblW w:w="1063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686"/>
        <w:gridCol w:w="284"/>
        <w:gridCol w:w="6662"/>
      </w:tblGrid>
      <w:tr w:rsidR="006D32E2" w14:paraId="2378A42F" w14:textId="77777777" w:rsidTr="006D32E2">
        <w:trPr>
          <w:trHeight w:val="4032"/>
        </w:trPr>
        <w:tc>
          <w:tcPr>
            <w:tcW w:w="3686" w:type="dxa"/>
            <w:vAlign w:val="bottom"/>
          </w:tcPr>
          <w:p w14:paraId="5D195966" w14:textId="32C9075A" w:rsidR="006D32E2" w:rsidRDefault="006374C5" w:rsidP="006D32E2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52BD2EC" wp14:editId="0B971489">
                  <wp:extent cx="1509395" cy="2325351"/>
                  <wp:effectExtent l="0" t="0" r="1905" b="0"/>
                  <wp:docPr id="185428137" name="Picture 4" descr="A person wearing glasses and a t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28137" name="Picture 4" descr="A person wearing glasses and a tie&#10;&#10;Description automatically generated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67"/>
                          <a:stretch/>
                        </pic:blipFill>
                        <pic:spPr bwMode="auto">
                          <a:xfrm>
                            <a:off x="0" y="0"/>
                            <a:ext cx="1521820" cy="2344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</w:tcPr>
          <w:p w14:paraId="30877ABE" w14:textId="77777777" w:rsidR="006D32E2" w:rsidRPr="00F21DDC" w:rsidRDefault="006D32E2" w:rsidP="00F21DDC"/>
        </w:tc>
        <w:tc>
          <w:tcPr>
            <w:tcW w:w="6662" w:type="dxa"/>
            <w:vMerge w:val="restart"/>
            <w:vAlign w:val="center"/>
          </w:tcPr>
          <w:p w14:paraId="6E7C766F" w14:textId="77777777" w:rsidR="00F21DDC" w:rsidRPr="00AB1CF2" w:rsidRDefault="00F21DDC" w:rsidP="00F21DDC">
            <w:pPr>
              <w:rPr>
                <w:b/>
                <w:bCs/>
              </w:rPr>
            </w:pPr>
            <w:r w:rsidRPr="00AB1CF2">
              <w:rPr>
                <w:b/>
                <w:bCs/>
              </w:rPr>
              <w:t>Goals</w:t>
            </w:r>
          </w:p>
          <w:p w14:paraId="37D86C99" w14:textId="77777777" w:rsidR="00F21DDC" w:rsidRPr="00F21DDC" w:rsidRDefault="00F21DDC" w:rsidP="00F21DDC">
            <w:pPr>
              <w:pStyle w:val="ListParagraph"/>
              <w:numPr>
                <w:ilvl w:val="0"/>
                <w:numId w:val="30"/>
              </w:numPr>
            </w:pPr>
            <w:r w:rsidRPr="00F21DDC">
              <w:t>To oversee the integrity and security of demographic data.</w:t>
            </w:r>
          </w:p>
          <w:p w14:paraId="04CAEF32" w14:textId="77777777" w:rsidR="00F21DDC" w:rsidRPr="00F21DDC" w:rsidRDefault="00F21DDC" w:rsidP="00F21DDC">
            <w:pPr>
              <w:pStyle w:val="ListParagraph"/>
              <w:numPr>
                <w:ilvl w:val="0"/>
                <w:numId w:val="30"/>
              </w:numPr>
            </w:pPr>
            <w:r w:rsidRPr="00F21DDC">
              <w:t>To manage staff access permissions without navigating complex IT protocols.</w:t>
            </w:r>
          </w:p>
          <w:p w14:paraId="7846FAD2" w14:textId="77777777" w:rsidR="00F21DDC" w:rsidRPr="00F21DDC" w:rsidRDefault="00F21DDC" w:rsidP="00F21DDC">
            <w:pPr>
              <w:pStyle w:val="ListParagraph"/>
              <w:numPr>
                <w:ilvl w:val="0"/>
                <w:numId w:val="30"/>
              </w:numPr>
            </w:pPr>
            <w:r w:rsidRPr="00F21DDC">
              <w:t>To update, add, or delete data entries using a straightforward interface.</w:t>
            </w:r>
          </w:p>
          <w:p w14:paraId="56114A31" w14:textId="77777777" w:rsidR="00F21DDC" w:rsidRPr="00AB1CF2" w:rsidRDefault="00F21DDC" w:rsidP="00F21DDC">
            <w:pPr>
              <w:rPr>
                <w:b/>
                <w:bCs/>
              </w:rPr>
            </w:pPr>
            <w:r w:rsidRPr="00AB1CF2">
              <w:rPr>
                <w:b/>
                <w:bCs/>
              </w:rPr>
              <w:t>Frustrations</w:t>
            </w:r>
          </w:p>
          <w:p w14:paraId="70581609" w14:textId="77777777" w:rsidR="00F21DDC" w:rsidRPr="00F21DDC" w:rsidRDefault="00F21DDC" w:rsidP="00F21DDC">
            <w:pPr>
              <w:pStyle w:val="ListParagraph"/>
              <w:numPr>
                <w:ilvl w:val="0"/>
                <w:numId w:val="31"/>
              </w:numPr>
            </w:pPr>
            <w:r w:rsidRPr="00F21DDC">
              <w:t>Existing systems require technical knowledge beyond his expertise.</w:t>
            </w:r>
          </w:p>
          <w:p w14:paraId="7E52481C" w14:textId="77777777" w:rsidR="00F21DDC" w:rsidRPr="00F21DDC" w:rsidRDefault="00F21DDC" w:rsidP="00F21DDC">
            <w:pPr>
              <w:pStyle w:val="ListParagraph"/>
              <w:numPr>
                <w:ilvl w:val="0"/>
                <w:numId w:val="31"/>
              </w:numPr>
            </w:pPr>
            <w:r w:rsidRPr="00F21DDC">
              <w:t>Managing user permissions is cumbersome and unintuitive.</w:t>
            </w:r>
          </w:p>
          <w:p w14:paraId="35A54924" w14:textId="77777777" w:rsidR="00F21DDC" w:rsidRPr="00F21DDC" w:rsidRDefault="00F21DDC" w:rsidP="00F21DDC">
            <w:pPr>
              <w:pStyle w:val="ListParagraph"/>
              <w:numPr>
                <w:ilvl w:val="0"/>
                <w:numId w:val="31"/>
              </w:numPr>
            </w:pPr>
            <w:r w:rsidRPr="00F21DDC">
              <w:t>Fear of making irreversible mistakes due to the system’s complexity.</w:t>
            </w:r>
          </w:p>
          <w:p w14:paraId="20F3C45E" w14:textId="77777777" w:rsidR="00F21DDC" w:rsidRPr="00AB1CF2" w:rsidRDefault="00F21DDC" w:rsidP="00F21DDC">
            <w:pPr>
              <w:rPr>
                <w:b/>
                <w:bCs/>
              </w:rPr>
            </w:pPr>
            <w:r w:rsidRPr="00AB1CF2">
              <w:rPr>
                <w:b/>
                <w:bCs/>
              </w:rPr>
              <w:t>Personality</w:t>
            </w:r>
          </w:p>
          <w:p w14:paraId="42C11F44" w14:textId="77777777" w:rsidR="00F21DDC" w:rsidRPr="00F21DDC" w:rsidRDefault="00F21DDC" w:rsidP="00F21DDC">
            <w:pPr>
              <w:pStyle w:val="ListParagraph"/>
              <w:numPr>
                <w:ilvl w:val="0"/>
                <w:numId w:val="32"/>
              </w:numPr>
            </w:pPr>
            <w:r w:rsidRPr="00F21DDC">
              <w:t>Prefers tools that are both powerful and easy to use.</w:t>
            </w:r>
          </w:p>
          <w:p w14:paraId="05D95ABC" w14:textId="77777777" w:rsidR="00F21DDC" w:rsidRPr="00F21DDC" w:rsidRDefault="00F21DDC" w:rsidP="00F21DDC">
            <w:pPr>
              <w:pStyle w:val="ListParagraph"/>
              <w:numPr>
                <w:ilvl w:val="0"/>
                <w:numId w:val="32"/>
              </w:numPr>
            </w:pPr>
            <w:r w:rsidRPr="00F21DDC">
              <w:t>Enjoys facilitating the work of others by providing a stable data environment.</w:t>
            </w:r>
          </w:p>
          <w:p w14:paraId="7E7A8867" w14:textId="77777777" w:rsidR="00F21DDC" w:rsidRPr="00F21DDC" w:rsidRDefault="00F21DDC" w:rsidP="00F21DDC">
            <w:pPr>
              <w:pStyle w:val="ListParagraph"/>
              <w:numPr>
                <w:ilvl w:val="0"/>
                <w:numId w:val="32"/>
              </w:numPr>
            </w:pPr>
            <w:r w:rsidRPr="00F21DDC">
              <w:t>Values security and accuracy in his work.</w:t>
            </w:r>
          </w:p>
          <w:p w14:paraId="3DCFDAC5" w14:textId="77777777" w:rsidR="00F21DDC" w:rsidRPr="00AB1CF2" w:rsidRDefault="00F21DDC" w:rsidP="00F21DDC">
            <w:pPr>
              <w:rPr>
                <w:b/>
                <w:bCs/>
              </w:rPr>
            </w:pPr>
            <w:r w:rsidRPr="00AB1CF2">
              <w:rPr>
                <w:b/>
                <w:bCs/>
              </w:rPr>
              <w:t>Motivation</w:t>
            </w:r>
          </w:p>
          <w:p w14:paraId="6A087B13" w14:textId="77777777" w:rsidR="00F21DDC" w:rsidRPr="00F21DDC" w:rsidRDefault="00F21DDC" w:rsidP="00F21DDC">
            <w:pPr>
              <w:pStyle w:val="ListParagraph"/>
              <w:numPr>
                <w:ilvl w:val="0"/>
                <w:numId w:val="33"/>
              </w:numPr>
            </w:pPr>
            <w:r w:rsidRPr="00F21DDC">
              <w:t>To ensure that the organization's data is always current, accurate, and secure.</w:t>
            </w:r>
          </w:p>
          <w:p w14:paraId="62667AFE" w14:textId="77777777" w:rsidR="00F21DDC" w:rsidRPr="00F21DDC" w:rsidRDefault="00F21DDC" w:rsidP="00F21DDC">
            <w:pPr>
              <w:pStyle w:val="ListParagraph"/>
              <w:numPr>
                <w:ilvl w:val="0"/>
                <w:numId w:val="33"/>
              </w:numPr>
            </w:pPr>
            <w:r w:rsidRPr="00F21DDC">
              <w:t>To empower his colleagues by providing them with the access and data they need.</w:t>
            </w:r>
          </w:p>
          <w:p w14:paraId="10893C1E" w14:textId="77777777" w:rsidR="00F21DDC" w:rsidRPr="00F21DDC" w:rsidRDefault="00F21DDC" w:rsidP="00F21DDC">
            <w:pPr>
              <w:pStyle w:val="ListParagraph"/>
              <w:numPr>
                <w:ilvl w:val="0"/>
                <w:numId w:val="33"/>
              </w:numPr>
            </w:pPr>
            <w:r w:rsidRPr="00F21DDC">
              <w:t xml:space="preserve">To enhance his role </w:t>
            </w:r>
            <w:proofErr w:type="gramStart"/>
            <w:r w:rsidRPr="00F21DDC">
              <w:t>through the use of</w:t>
            </w:r>
            <w:proofErr w:type="gramEnd"/>
            <w:r w:rsidRPr="00F21DDC">
              <w:t xml:space="preserve"> innovative, user-friendly technology.</w:t>
            </w:r>
          </w:p>
          <w:p w14:paraId="7BD3F634" w14:textId="77777777" w:rsidR="00F21DDC" w:rsidRPr="00AB1CF2" w:rsidRDefault="00F21DDC" w:rsidP="00F21DDC">
            <w:pPr>
              <w:rPr>
                <w:b/>
                <w:bCs/>
              </w:rPr>
            </w:pPr>
            <w:r w:rsidRPr="00AB1CF2">
              <w:rPr>
                <w:b/>
                <w:bCs/>
              </w:rPr>
              <w:t>Bio</w:t>
            </w:r>
          </w:p>
          <w:p w14:paraId="0D9928A6" w14:textId="77777777" w:rsidR="00F21DDC" w:rsidRPr="00F21DDC" w:rsidRDefault="00F21DDC" w:rsidP="00F21DDC">
            <w:r w:rsidRPr="00F21DDC">
              <w:t>Adam is the gatekeeper of his company’s demographic database, tasked with the critical role of ensuring data integrity and managing user permissions. While not a technical expert, he has a keen understanding of his organization's needs and the importance of secure, accurate data management. Adam is eager for a system that demystifies data administration, making it accessible and manageable without extensive technical training.</w:t>
            </w:r>
          </w:p>
          <w:p w14:paraId="0E9FCC98" w14:textId="60C130DD" w:rsidR="006D32E2" w:rsidRPr="00F21DDC" w:rsidRDefault="006D32E2" w:rsidP="00F21DDC"/>
        </w:tc>
      </w:tr>
      <w:tr w:rsidR="006D32E2" w14:paraId="7E660FD6" w14:textId="77777777" w:rsidTr="006D32E2">
        <w:trPr>
          <w:trHeight w:val="9504"/>
        </w:trPr>
        <w:tc>
          <w:tcPr>
            <w:tcW w:w="3686" w:type="dxa"/>
            <w:vAlign w:val="bottom"/>
          </w:tcPr>
          <w:p w14:paraId="663F650E" w14:textId="0A23C87F" w:rsidR="006D32E2" w:rsidRPr="00846D4F" w:rsidRDefault="00F21DDC" w:rsidP="006D32E2">
            <w:pPr>
              <w:pStyle w:val="Title"/>
            </w:pPr>
            <w:r>
              <w:t>Adam</w:t>
            </w:r>
          </w:p>
          <w:p w14:paraId="2914BCF4" w14:textId="0A01545A" w:rsidR="006D32E2" w:rsidRPr="00F21DDC" w:rsidRDefault="006374C5" w:rsidP="00F21DDC">
            <w:pPr>
              <w:rPr>
                <w:sz w:val="32"/>
                <w:szCs w:val="32"/>
              </w:rPr>
            </w:pPr>
            <w:r w:rsidRPr="00F21DDC">
              <w:rPr>
                <w:sz w:val="32"/>
                <w:szCs w:val="32"/>
              </w:rPr>
              <w:t xml:space="preserve"> </w:t>
            </w:r>
            <w:r w:rsidR="00F21DDC" w:rsidRPr="00F21DDC">
              <w:rPr>
                <w:sz w:val="32"/>
                <w:szCs w:val="32"/>
              </w:rPr>
              <w:t>Data Administrator</w:t>
            </w:r>
          </w:p>
          <w:p w14:paraId="556C5794" w14:textId="69FDC963" w:rsidR="00F21DDC" w:rsidRPr="00F21DDC" w:rsidRDefault="00F21DDC" w:rsidP="00F21DDC">
            <w:r w:rsidRPr="00F21DDC">
              <w:t>"Ensuring data accuracy and accessibility, one click at a time."</w:t>
            </w:r>
          </w:p>
          <w:p w14:paraId="22C06271" w14:textId="77777777" w:rsidR="006D32E2" w:rsidRPr="006D32E2" w:rsidRDefault="006D32E2" w:rsidP="006D32E2"/>
          <w:p w14:paraId="498D3AF4" w14:textId="77777777" w:rsidR="006D32E2" w:rsidRPr="006D32E2" w:rsidRDefault="006D32E2" w:rsidP="006D32E2">
            <w:pPr>
              <w:rPr>
                <w:b/>
                <w:bCs/>
              </w:rPr>
            </w:pPr>
            <w:r w:rsidRPr="006D32E2">
              <w:rPr>
                <w:b/>
                <w:bCs/>
              </w:rPr>
              <w:t>Demographics</w:t>
            </w:r>
          </w:p>
          <w:p w14:paraId="16B67B3A" w14:textId="77777777" w:rsidR="006374C5" w:rsidRPr="006374C5" w:rsidRDefault="006374C5" w:rsidP="006374C5">
            <w:r w:rsidRPr="006374C5">
              <w:t>Age: 40-45</w:t>
            </w:r>
          </w:p>
          <w:p w14:paraId="156570F5" w14:textId="77777777" w:rsidR="00F21DDC" w:rsidRPr="00F21DDC" w:rsidRDefault="00F21DDC" w:rsidP="00F21DDC">
            <w:r w:rsidRPr="00F21DDC">
              <w:t>Work: Data Administrator at Demographic Insights Co.</w:t>
            </w:r>
          </w:p>
          <w:p w14:paraId="6FAB2591" w14:textId="77777777" w:rsidR="00F21DDC" w:rsidRPr="00F21DDC" w:rsidRDefault="00F21DDC" w:rsidP="00F21DDC">
            <w:r w:rsidRPr="00F21DDC">
              <w:t>Family: Married with one child</w:t>
            </w:r>
          </w:p>
          <w:p w14:paraId="13CD1F38" w14:textId="77777777" w:rsidR="00F21DDC" w:rsidRPr="00F21DDC" w:rsidRDefault="00F21DDC" w:rsidP="00F21DDC">
            <w:r w:rsidRPr="00F21DDC">
              <w:t>Location: Tampa, FL</w:t>
            </w:r>
          </w:p>
          <w:p w14:paraId="3F335E44" w14:textId="77777777" w:rsidR="00F21DDC" w:rsidRPr="00F21DDC" w:rsidRDefault="00F21DDC" w:rsidP="00F21DDC">
            <w:r w:rsidRPr="00F21DDC">
              <w:t xml:space="preserve">Education: </w:t>
            </w:r>
            <w:proofErr w:type="gramStart"/>
            <w:r w:rsidRPr="00F21DDC">
              <w:t>Bachelor’s degree in Business Administration</w:t>
            </w:r>
            <w:proofErr w:type="gramEnd"/>
          </w:p>
          <w:p w14:paraId="30B43603" w14:textId="77777777" w:rsidR="00F21DDC" w:rsidRPr="00F21DDC" w:rsidRDefault="00F21DDC" w:rsidP="00F21DDC">
            <w:r w:rsidRPr="00F21DDC">
              <w:t>Character Traits: Methodical, responsible, proactive</w:t>
            </w:r>
          </w:p>
          <w:p w14:paraId="326D7DF7" w14:textId="77777777" w:rsidR="006D32E2" w:rsidRPr="006D32E2" w:rsidRDefault="006D32E2" w:rsidP="006D32E2"/>
          <w:p w14:paraId="2D864D77" w14:textId="77777777" w:rsidR="006D32E2" w:rsidRPr="006D32E2" w:rsidRDefault="006D32E2" w:rsidP="006D32E2">
            <w:pPr>
              <w:rPr>
                <w:b/>
                <w:bCs/>
              </w:rPr>
            </w:pPr>
            <w:r w:rsidRPr="006D32E2">
              <w:rPr>
                <w:b/>
                <w:bCs/>
              </w:rPr>
              <w:t>Link to Professional Profile Picture</w:t>
            </w:r>
          </w:p>
          <w:p w14:paraId="145694D1" w14:textId="77777777" w:rsidR="006D32E2" w:rsidRPr="00846D4F" w:rsidRDefault="006D32E2" w:rsidP="006D32E2">
            <w:pPr>
              <w:pStyle w:val="Contactdetails"/>
              <w:rPr>
                <w:rStyle w:val="Hyperlink"/>
              </w:rPr>
            </w:pPr>
            <w:r w:rsidRPr="006D32E2">
              <w:t>https://chat.openai.com/g/g-2fkFE8rbu-dall-e/c/8aaecc0c-8864-4df4-80bc-d4ec4e33d60b</w:t>
            </w:r>
          </w:p>
        </w:tc>
        <w:tc>
          <w:tcPr>
            <w:tcW w:w="284" w:type="dxa"/>
          </w:tcPr>
          <w:p w14:paraId="5897CD72" w14:textId="77777777" w:rsidR="006D32E2" w:rsidRDefault="006D32E2" w:rsidP="006D32E2">
            <w:pPr>
              <w:tabs>
                <w:tab w:val="left" w:pos="990"/>
              </w:tabs>
            </w:pPr>
          </w:p>
        </w:tc>
        <w:tc>
          <w:tcPr>
            <w:tcW w:w="6662" w:type="dxa"/>
            <w:vMerge/>
          </w:tcPr>
          <w:p w14:paraId="52B17F1B" w14:textId="77777777" w:rsidR="006D32E2" w:rsidRPr="004D3011" w:rsidRDefault="006D32E2" w:rsidP="006D32E2">
            <w:pPr>
              <w:rPr>
                <w:color w:val="FFFFFF" w:themeColor="background1"/>
              </w:rPr>
            </w:pPr>
          </w:p>
        </w:tc>
      </w:tr>
    </w:tbl>
    <w:p w14:paraId="1A43BDDA" w14:textId="77777777" w:rsidR="00D01A73" w:rsidRPr="00846D4F" w:rsidRDefault="00D01A73" w:rsidP="00846D4F">
      <w:pPr>
        <w:tabs>
          <w:tab w:val="left" w:pos="990"/>
        </w:tabs>
        <w:spacing w:after="0"/>
        <w:rPr>
          <w:sz w:val="8"/>
        </w:rPr>
      </w:pPr>
    </w:p>
    <w:sectPr w:rsidR="00D01A73" w:rsidRPr="00846D4F" w:rsidSect="00870856">
      <w:headerReference w:type="default" r:id="rId11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70267" w14:textId="77777777" w:rsidR="00870856" w:rsidRDefault="00870856" w:rsidP="000C45FF">
      <w:r>
        <w:separator/>
      </w:r>
    </w:p>
  </w:endnote>
  <w:endnote w:type="continuationSeparator" w:id="0">
    <w:p w14:paraId="1E1B3DA6" w14:textId="77777777" w:rsidR="00870856" w:rsidRDefault="00870856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44B06" w14:textId="77777777" w:rsidR="00870856" w:rsidRDefault="00870856" w:rsidP="000C45FF">
      <w:r>
        <w:separator/>
      </w:r>
    </w:p>
  </w:footnote>
  <w:footnote w:type="continuationSeparator" w:id="0">
    <w:p w14:paraId="03873384" w14:textId="77777777" w:rsidR="00870856" w:rsidRDefault="00870856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38447" w14:textId="77777777" w:rsidR="000C45FF" w:rsidRDefault="000C45FF">
    <w:pPr>
      <w:pStyle w:val="Header"/>
    </w:pPr>
    <w:r>
      <w:rPr>
        <w:noProof/>
        <w:lang w:val="en-GB" w:bidi="en-GB"/>
      </w:rPr>
      <w:drawing>
        <wp:anchor distT="0" distB="0" distL="114300" distR="114300" simplePos="0" relativeHeight="251658240" behindDoc="1" locked="0" layoutInCell="1" allowOverlap="1" wp14:anchorId="4FE3E162" wp14:editId="744A4E4E">
          <wp:simplePos x="0" y="0"/>
          <wp:positionH relativeFrom="page">
            <wp:posOffset>154379</wp:posOffset>
          </wp:positionH>
          <wp:positionV relativeFrom="page">
            <wp:posOffset>237506</wp:posOffset>
          </wp:positionV>
          <wp:extent cx="7259823" cy="10224474"/>
          <wp:effectExtent l="0" t="0" r="0" b="5715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77656" cy="10249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2D16"/>
    <w:multiLevelType w:val="multilevel"/>
    <w:tmpl w:val="B6E4E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2631EB"/>
    <w:multiLevelType w:val="multilevel"/>
    <w:tmpl w:val="83967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73F7A"/>
    <w:multiLevelType w:val="hybridMultilevel"/>
    <w:tmpl w:val="DE1431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2737C"/>
    <w:multiLevelType w:val="multilevel"/>
    <w:tmpl w:val="6052B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ED4873"/>
    <w:multiLevelType w:val="multilevel"/>
    <w:tmpl w:val="2C7E3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7A1ACF"/>
    <w:multiLevelType w:val="multilevel"/>
    <w:tmpl w:val="64DA8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611B24"/>
    <w:multiLevelType w:val="multilevel"/>
    <w:tmpl w:val="ECC28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BE798F"/>
    <w:multiLevelType w:val="multilevel"/>
    <w:tmpl w:val="6D6E8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4318C5"/>
    <w:multiLevelType w:val="multilevel"/>
    <w:tmpl w:val="F8D49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4D7E8F"/>
    <w:multiLevelType w:val="hybridMultilevel"/>
    <w:tmpl w:val="F4142F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7F25F6"/>
    <w:multiLevelType w:val="multilevel"/>
    <w:tmpl w:val="F97A5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3E1D6E"/>
    <w:multiLevelType w:val="multilevel"/>
    <w:tmpl w:val="7AF0D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6D2796"/>
    <w:multiLevelType w:val="hybridMultilevel"/>
    <w:tmpl w:val="BB02D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3A12F1"/>
    <w:multiLevelType w:val="hybridMultilevel"/>
    <w:tmpl w:val="D0F044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383151"/>
    <w:multiLevelType w:val="hybridMultilevel"/>
    <w:tmpl w:val="3D347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C7746F"/>
    <w:multiLevelType w:val="multilevel"/>
    <w:tmpl w:val="4158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443616"/>
    <w:multiLevelType w:val="hybridMultilevel"/>
    <w:tmpl w:val="5E9605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0B1085"/>
    <w:multiLevelType w:val="multilevel"/>
    <w:tmpl w:val="FF586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9A55A9"/>
    <w:multiLevelType w:val="hybridMultilevel"/>
    <w:tmpl w:val="DA708F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72479E"/>
    <w:multiLevelType w:val="hybridMultilevel"/>
    <w:tmpl w:val="77C077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F557A7"/>
    <w:multiLevelType w:val="hybridMultilevel"/>
    <w:tmpl w:val="B70264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2C0111"/>
    <w:multiLevelType w:val="hybridMultilevel"/>
    <w:tmpl w:val="130AE7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2A00F4"/>
    <w:multiLevelType w:val="multilevel"/>
    <w:tmpl w:val="5DC2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095BD6"/>
    <w:multiLevelType w:val="multilevel"/>
    <w:tmpl w:val="D7FA2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685436"/>
    <w:multiLevelType w:val="hybridMultilevel"/>
    <w:tmpl w:val="CA6895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331A96"/>
    <w:multiLevelType w:val="multilevel"/>
    <w:tmpl w:val="4BF2E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6B3D2E"/>
    <w:multiLevelType w:val="hybridMultilevel"/>
    <w:tmpl w:val="A6CEB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AE748F"/>
    <w:multiLevelType w:val="hybridMultilevel"/>
    <w:tmpl w:val="DBA04926"/>
    <w:lvl w:ilvl="0" w:tplc="90A47612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E023E7"/>
    <w:multiLevelType w:val="hybridMultilevel"/>
    <w:tmpl w:val="21FC3B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0C3807"/>
    <w:multiLevelType w:val="hybridMultilevel"/>
    <w:tmpl w:val="67A469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355D77"/>
    <w:multiLevelType w:val="multilevel"/>
    <w:tmpl w:val="B254F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C97612"/>
    <w:multiLevelType w:val="multilevel"/>
    <w:tmpl w:val="C3CE6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E6457F"/>
    <w:multiLevelType w:val="hybridMultilevel"/>
    <w:tmpl w:val="D14CD9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2440553">
    <w:abstractNumId w:val="27"/>
  </w:num>
  <w:num w:numId="2" w16cid:durableId="1199004720">
    <w:abstractNumId w:val="11"/>
  </w:num>
  <w:num w:numId="3" w16cid:durableId="424107467">
    <w:abstractNumId w:val="22"/>
  </w:num>
  <w:num w:numId="4" w16cid:durableId="617642208">
    <w:abstractNumId w:val="4"/>
  </w:num>
  <w:num w:numId="5" w16cid:durableId="1469322978">
    <w:abstractNumId w:val="30"/>
  </w:num>
  <w:num w:numId="6" w16cid:durableId="456489289">
    <w:abstractNumId w:val="6"/>
  </w:num>
  <w:num w:numId="7" w16cid:durableId="789936249">
    <w:abstractNumId w:val="17"/>
  </w:num>
  <w:num w:numId="8" w16cid:durableId="1562710039">
    <w:abstractNumId w:val="29"/>
  </w:num>
  <w:num w:numId="9" w16cid:durableId="1529955076">
    <w:abstractNumId w:val="14"/>
  </w:num>
  <w:num w:numId="10" w16cid:durableId="2059551827">
    <w:abstractNumId w:val="28"/>
  </w:num>
  <w:num w:numId="11" w16cid:durableId="1378317905">
    <w:abstractNumId w:val="19"/>
  </w:num>
  <w:num w:numId="12" w16cid:durableId="2142915492">
    <w:abstractNumId w:val="9"/>
  </w:num>
  <w:num w:numId="13" w16cid:durableId="947005434">
    <w:abstractNumId w:val="24"/>
  </w:num>
  <w:num w:numId="14" w16cid:durableId="1234701520">
    <w:abstractNumId w:val="8"/>
  </w:num>
  <w:num w:numId="15" w16cid:durableId="1414546814">
    <w:abstractNumId w:val="0"/>
  </w:num>
  <w:num w:numId="16" w16cid:durableId="1297108017">
    <w:abstractNumId w:val="12"/>
  </w:num>
  <w:num w:numId="17" w16cid:durableId="233011247">
    <w:abstractNumId w:val="23"/>
  </w:num>
  <w:num w:numId="18" w16cid:durableId="1709525325">
    <w:abstractNumId w:val="21"/>
  </w:num>
  <w:num w:numId="19" w16cid:durableId="1015350271">
    <w:abstractNumId w:val="7"/>
  </w:num>
  <w:num w:numId="20" w16cid:durableId="401369196">
    <w:abstractNumId w:val="16"/>
  </w:num>
  <w:num w:numId="21" w16cid:durableId="614945745">
    <w:abstractNumId w:val="10"/>
  </w:num>
  <w:num w:numId="22" w16cid:durableId="1599212325">
    <w:abstractNumId w:val="13"/>
  </w:num>
  <w:num w:numId="23" w16cid:durableId="6638810">
    <w:abstractNumId w:val="1"/>
  </w:num>
  <w:num w:numId="24" w16cid:durableId="1657765348">
    <w:abstractNumId w:val="26"/>
  </w:num>
  <w:num w:numId="25" w16cid:durableId="1396394612">
    <w:abstractNumId w:val="15"/>
  </w:num>
  <w:num w:numId="26" w16cid:durableId="1276448167">
    <w:abstractNumId w:val="31"/>
  </w:num>
  <w:num w:numId="27" w16cid:durableId="1564828975">
    <w:abstractNumId w:val="25"/>
  </w:num>
  <w:num w:numId="28" w16cid:durableId="105276719">
    <w:abstractNumId w:val="5"/>
  </w:num>
  <w:num w:numId="29" w16cid:durableId="1729648158">
    <w:abstractNumId w:val="3"/>
  </w:num>
  <w:num w:numId="30" w16cid:durableId="1361396491">
    <w:abstractNumId w:val="18"/>
  </w:num>
  <w:num w:numId="31" w16cid:durableId="1452095373">
    <w:abstractNumId w:val="20"/>
  </w:num>
  <w:num w:numId="32" w16cid:durableId="345058723">
    <w:abstractNumId w:val="32"/>
  </w:num>
  <w:num w:numId="33" w16cid:durableId="1006877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2E2"/>
    <w:rsid w:val="00036450"/>
    <w:rsid w:val="00061C84"/>
    <w:rsid w:val="000629D5"/>
    <w:rsid w:val="00064B6A"/>
    <w:rsid w:val="00076632"/>
    <w:rsid w:val="000C45FF"/>
    <w:rsid w:val="000E3FD1"/>
    <w:rsid w:val="000F46E6"/>
    <w:rsid w:val="00180329"/>
    <w:rsid w:val="0019001F"/>
    <w:rsid w:val="001A74A5"/>
    <w:rsid w:val="001B2ABD"/>
    <w:rsid w:val="001D2335"/>
    <w:rsid w:val="001E1759"/>
    <w:rsid w:val="001F1ECC"/>
    <w:rsid w:val="002400EB"/>
    <w:rsid w:val="00244620"/>
    <w:rsid w:val="00256CF7"/>
    <w:rsid w:val="002B6B5B"/>
    <w:rsid w:val="0030481B"/>
    <w:rsid w:val="004071FC"/>
    <w:rsid w:val="00445947"/>
    <w:rsid w:val="004813B3"/>
    <w:rsid w:val="00496591"/>
    <w:rsid w:val="004C63E4"/>
    <w:rsid w:val="004D3011"/>
    <w:rsid w:val="005645EE"/>
    <w:rsid w:val="005D6289"/>
    <w:rsid w:val="005E39D5"/>
    <w:rsid w:val="00612544"/>
    <w:rsid w:val="0062123A"/>
    <w:rsid w:val="006374C5"/>
    <w:rsid w:val="00646E75"/>
    <w:rsid w:val="006610D6"/>
    <w:rsid w:val="006771D0"/>
    <w:rsid w:val="006D32E2"/>
    <w:rsid w:val="00715FCB"/>
    <w:rsid w:val="00743101"/>
    <w:rsid w:val="007867A0"/>
    <w:rsid w:val="007927F5"/>
    <w:rsid w:val="00802CA0"/>
    <w:rsid w:val="00846D4F"/>
    <w:rsid w:val="00870856"/>
    <w:rsid w:val="008C1736"/>
    <w:rsid w:val="00922D5C"/>
    <w:rsid w:val="009E7C63"/>
    <w:rsid w:val="00A10A67"/>
    <w:rsid w:val="00A2118D"/>
    <w:rsid w:val="00AB1CF2"/>
    <w:rsid w:val="00AD76E2"/>
    <w:rsid w:val="00B20152"/>
    <w:rsid w:val="00B70850"/>
    <w:rsid w:val="00B821B0"/>
    <w:rsid w:val="00C066B6"/>
    <w:rsid w:val="00C37BA1"/>
    <w:rsid w:val="00C4674C"/>
    <w:rsid w:val="00C469F3"/>
    <w:rsid w:val="00C506CF"/>
    <w:rsid w:val="00C72BED"/>
    <w:rsid w:val="00C9578B"/>
    <w:rsid w:val="00CA562E"/>
    <w:rsid w:val="00CB2D30"/>
    <w:rsid w:val="00D01A73"/>
    <w:rsid w:val="00D2522B"/>
    <w:rsid w:val="00D82F2F"/>
    <w:rsid w:val="00DA694B"/>
    <w:rsid w:val="00DB09BD"/>
    <w:rsid w:val="00DD172A"/>
    <w:rsid w:val="00E25A26"/>
    <w:rsid w:val="00E55D74"/>
    <w:rsid w:val="00E866EC"/>
    <w:rsid w:val="00E93B74"/>
    <w:rsid w:val="00EB3A62"/>
    <w:rsid w:val="00F21DDC"/>
    <w:rsid w:val="00F60274"/>
    <w:rsid w:val="00F77FB9"/>
    <w:rsid w:val="00FB068F"/>
    <w:rsid w:val="00FE3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57B730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846D4F"/>
    <w:pPr>
      <w:spacing w:after="200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4D3011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20"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rsid w:val="00E93B74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9D5"/>
    <w:pPr>
      <w:spacing w:after="480"/>
    </w:pPr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0629D5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0629D5"/>
    <w:rPr>
      <w:rFonts w:asciiTheme="majorHAnsi" w:eastAsiaTheme="majorEastAsia" w:hAnsiTheme="majorHAnsi" w:cstheme="majorBidi"/>
      <w:b/>
      <w:caps/>
      <w:sz w:val="22"/>
    </w:rPr>
  </w:style>
  <w:style w:type="paragraph" w:styleId="ListBullet">
    <w:name w:val="List Bullet"/>
    <w:basedOn w:val="Normal"/>
    <w:uiPriority w:val="5"/>
    <w:rsid w:val="000629D5"/>
    <w:pPr>
      <w:numPr>
        <w:numId w:val="1"/>
      </w:numPr>
      <w:spacing w:after="120" w:line="276" w:lineRule="auto"/>
      <w:ind w:left="720"/>
    </w:pPr>
    <w:rPr>
      <w:rFonts w:eastAsia="Times New Roman" w:cs="Times New Roman"/>
      <w:szCs w:val="20"/>
      <w:lang w:eastAsia="en-US"/>
    </w:rPr>
  </w:style>
  <w:style w:type="character" w:customStyle="1" w:styleId="Greytext">
    <w:name w:val="Grey text"/>
    <w:basedOn w:val="DefaultParagraphFont"/>
    <w:uiPriority w:val="4"/>
    <w:semiHidden/>
    <w:qFormat/>
    <w:rsid w:val="000629D5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0629D5"/>
    <w:pPr>
      <w:spacing w:after="360"/>
      <w:contextualSpacing/>
    </w:pPr>
  </w:style>
  <w:style w:type="paragraph" w:customStyle="1" w:styleId="Contactdetails">
    <w:name w:val="Contact details"/>
    <w:basedOn w:val="Normal"/>
    <w:qFormat/>
    <w:rsid w:val="000629D5"/>
    <w:pPr>
      <w:contextualSpacing/>
    </w:pPr>
  </w:style>
  <w:style w:type="paragraph" w:styleId="NoSpacing">
    <w:name w:val="No Spacing"/>
    <w:uiPriority w:val="1"/>
    <w:qFormat/>
    <w:rsid w:val="000629D5"/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6D32E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6D32E2"/>
    <w:rPr>
      <w:b/>
      <w:bCs/>
    </w:rPr>
  </w:style>
  <w:style w:type="paragraph" w:styleId="ListParagraph">
    <w:name w:val="List Paragraph"/>
    <w:basedOn w:val="Normal"/>
    <w:uiPriority w:val="34"/>
    <w:semiHidden/>
    <w:qFormat/>
    <w:rsid w:val="006D32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rastaha/Library/Containers/com.microsoft.Word/Data/Library/Application%20Support/Microsoft/Office/16.0/DTS/Search/%7b7D3E16A3-7CF2-9E41-8C6B-B533631B63C1%7dtf88924273_win32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574C20-78E4-43FF-BE9E-4FC9F23144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630FBCC-A926-441F-A1DD-7C612FD881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B03C41-7C44-40A7-B0F9-10640F9D80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cover letter.dotx</Template>
  <TotalTime>0</TotalTime>
  <Pages>1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2024-03-11T02:47:00Z</dcterms:created>
  <dcterms:modified xsi:type="dcterms:W3CDTF">2024-03-11T02:47:00Z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